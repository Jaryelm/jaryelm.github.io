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14:paraId="77D3125C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438951BB" w14:textId="6276E17D" w:rsidR="001B2ABD" w:rsidRPr="0059649E" w:rsidRDefault="004F000F" w:rsidP="004F000F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FBFFACE" wp14:editId="2AE3BBF6">
                  <wp:extent cx="2018799" cy="2200910"/>
                  <wp:effectExtent l="0" t="0" r="635" b="8890"/>
                  <wp:docPr id="103307538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689" cy="2210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06114F53" w14:textId="77777777" w:rsidR="001B2ABD" w:rsidRPr="00425F16" w:rsidRDefault="001B2ABD" w:rsidP="000C45FF">
            <w:pPr>
              <w:tabs>
                <w:tab w:val="left" w:pos="990"/>
              </w:tabs>
              <w:rPr>
                <w:b/>
                <w:bCs/>
                <w:sz w:val="40"/>
                <w:szCs w:val="40"/>
              </w:rPr>
            </w:pPr>
          </w:p>
        </w:tc>
        <w:tc>
          <w:tcPr>
            <w:tcW w:w="6470" w:type="dxa"/>
            <w:vAlign w:val="bottom"/>
          </w:tcPr>
          <w:p w14:paraId="611CD534" w14:textId="48424A1D" w:rsidR="001B2ABD" w:rsidRPr="00425F16" w:rsidRDefault="00425F16" w:rsidP="001B2ABD">
            <w:pPr>
              <w:pStyle w:val="Ttulo"/>
              <w:rPr>
                <w:b/>
                <w:bCs/>
                <w:sz w:val="40"/>
                <w:szCs w:val="40"/>
              </w:rPr>
            </w:pPr>
            <w:r w:rsidRPr="00425F16">
              <w:rPr>
                <w:b/>
                <w:bCs/>
                <w:sz w:val="40"/>
                <w:szCs w:val="40"/>
              </w:rPr>
              <w:t>curriculum vitae</w:t>
            </w:r>
          </w:p>
          <w:sdt>
            <w:sdtPr>
              <w:rPr>
                <w:b/>
                <w:bCs/>
                <w:spacing w:val="3"/>
                <w:w w:val="85"/>
                <w:sz w:val="40"/>
                <w:szCs w:val="40"/>
              </w:rPr>
              <w:id w:val="2107002140"/>
              <w:placeholder>
                <w:docPart w:val="7B9906A625EA46A6A8073050EB0A945B"/>
              </w:placeholder>
              <w:temporary/>
              <w:showingPlcHdr/>
              <w15:appearance w15:val="hidden"/>
            </w:sdtPr>
            <w:sdtEndPr>
              <w:rPr>
                <w:spacing w:val="0"/>
                <w:w w:val="86"/>
              </w:rPr>
            </w:sdtEndPr>
            <w:sdtContent>
              <w:p w14:paraId="2A2C129E" w14:textId="77777777" w:rsidR="001B2ABD" w:rsidRPr="00425F16" w:rsidRDefault="001B2ABD" w:rsidP="001B2ABD">
                <w:pPr>
                  <w:pStyle w:val="Subttulo"/>
                  <w:rPr>
                    <w:b/>
                    <w:bCs/>
                    <w:sz w:val="40"/>
                    <w:szCs w:val="40"/>
                  </w:rPr>
                </w:pPr>
                <w:r w:rsidRPr="004F000F">
                  <w:rPr>
                    <w:b/>
                    <w:bCs/>
                    <w:spacing w:val="3"/>
                    <w:w w:val="85"/>
                    <w:sz w:val="40"/>
                    <w:szCs w:val="40"/>
                    <w:lang w:bidi="es-ES"/>
                  </w:rPr>
                  <w:t>PUESTO AQUÍ</w:t>
                </w:r>
              </w:p>
            </w:sdtContent>
          </w:sdt>
        </w:tc>
      </w:tr>
      <w:tr w:rsidR="001B2ABD" w:rsidRPr="0059649E" w14:paraId="2101B4AF" w14:textId="77777777" w:rsidTr="001B2ABD">
        <w:tc>
          <w:tcPr>
            <w:tcW w:w="3600" w:type="dxa"/>
          </w:tcPr>
          <w:p w14:paraId="777440E4" w14:textId="6DBE057C" w:rsidR="001B2ABD" w:rsidRPr="0059649E" w:rsidRDefault="00425F16" w:rsidP="00036450">
            <w:pPr>
              <w:pStyle w:val="Ttulo3"/>
            </w:pPr>
            <w:r>
              <w:t>datos pers</w:t>
            </w:r>
            <w:r w:rsidR="008069C2">
              <w:t>o</w:t>
            </w:r>
            <w:r>
              <w:t xml:space="preserve">nales </w:t>
            </w:r>
          </w:p>
          <w:p w14:paraId="30725C2B" w14:textId="7CE61B16" w:rsidR="00036450" w:rsidRDefault="00425F16" w:rsidP="00036450">
            <w:pPr>
              <w:rPr>
                <w:lang w:val="es-MX"/>
              </w:rPr>
            </w:pPr>
            <w:r w:rsidRPr="008069C2">
              <w:rPr>
                <w:b/>
                <w:bCs/>
              </w:rPr>
              <w:t>Nombre</w:t>
            </w:r>
            <w:r>
              <w:rPr>
                <w:lang w:val="es-MX"/>
              </w:rPr>
              <w:t xml:space="preserve">; Karla Dariela Solorzano </w:t>
            </w:r>
            <w:proofErr w:type="spellStart"/>
            <w:r>
              <w:rPr>
                <w:lang w:val="es-MX"/>
              </w:rPr>
              <w:t>Vasquez</w:t>
            </w:r>
            <w:proofErr w:type="spellEnd"/>
          </w:p>
          <w:p w14:paraId="706F7B1A" w14:textId="7FD284D6" w:rsidR="00425F16" w:rsidRDefault="00425F16" w:rsidP="00036450">
            <w:pPr>
              <w:rPr>
                <w:lang w:val="es-MX"/>
              </w:rPr>
            </w:pPr>
            <w:r>
              <w:rPr>
                <w:lang w:val="es-MX"/>
              </w:rPr>
              <w:t xml:space="preserve"> </w:t>
            </w:r>
          </w:p>
          <w:p w14:paraId="6BBA8A5A" w14:textId="4C6E0E4F" w:rsidR="00425F16" w:rsidRDefault="00425F16" w:rsidP="00036450">
            <w:pPr>
              <w:rPr>
                <w:lang w:val="es-HN"/>
              </w:rPr>
            </w:pPr>
            <w:r w:rsidRPr="008069C2">
              <w:rPr>
                <w:b/>
                <w:bCs/>
                <w:lang w:val="es-MX"/>
              </w:rPr>
              <w:t>Edad</w:t>
            </w:r>
            <w:r>
              <w:rPr>
                <w:lang w:val="es-MX"/>
              </w:rPr>
              <w:t>; 27 a</w:t>
            </w:r>
            <w:proofErr w:type="spellStart"/>
            <w:r>
              <w:rPr>
                <w:lang w:val="es-HN"/>
              </w:rPr>
              <w:t>ños</w:t>
            </w:r>
            <w:proofErr w:type="spellEnd"/>
          </w:p>
          <w:p w14:paraId="2BFD94F5" w14:textId="77777777" w:rsidR="00425F16" w:rsidRDefault="00425F16" w:rsidP="00036450">
            <w:pPr>
              <w:rPr>
                <w:lang w:val="es-HN"/>
              </w:rPr>
            </w:pPr>
          </w:p>
          <w:p w14:paraId="7F934630" w14:textId="09731446" w:rsidR="00425F16" w:rsidRDefault="00425F16" w:rsidP="00036450">
            <w:pPr>
              <w:rPr>
                <w:lang w:val="es-HN"/>
              </w:rPr>
            </w:pPr>
            <w:r w:rsidRPr="008069C2">
              <w:rPr>
                <w:b/>
                <w:bCs/>
                <w:lang w:val="es-HN"/>
              </w:rPr>
              <w:t>Lugar de nacimiento</w:t>
            </w:r>
            <w:r>
              <w:rPr>
                <w:lang w:val="es-HN"/>
              </w:rPr>
              <w:t>: Tegucigalpa DC</w:t>
            </w:r>
          </w:p>
          <w:p w14:paraId="72ED2CAC" w14:textId="19236086" w:rsidR="005F34D4" w:rsidRDefault="005F34D4" w:rsidP="00036450">
            <w:pPr>
              <w:rPr>
                <w:lang w:val="es-HN"/>
              </w:rPr>
            </w:pPr>
          </w:p>
          <w:p w14:paraId="51823379" w14:textId="4DC1BDCD" w:rsidR="005F34D4" w:rsidRDefault="005F34D4" w:rsidP="00036450">
            <w:pPr>
              <w:rPr>
                <w:lang w:val="es-HN"/>
              </w:rPr>
            </w:pPr>
            <w:r w:rsidRPr="008069C2">
              <w:rPr>
                <w:b/>
                <w:bCs/>
                <w:lang w:val="es-HN"/>
              </w:rPr>
              <w:t>Genero</w:t>
            </w:r>
            <w:r>
              <w:rPr>
                <w:lang w:val="es-HN"/>
              </w:rPr>
              <w:t>; Femenino</w:t>
            </w:r>
          </w:p>
          <w:p w14:paraId="08B84F54" w14:textId="77777777" w:rsidR="005F34D4" w:rsidRDefault="005F34D4" w:rsidP="00036450">
            <w:pPr>
              <w:rPr>
                <w:lang w:val="es-HN"/>
              </w:rPr>
            </w:pPr>
          </w:p>
          <w:p w14:paraId="0DF14897" w14:textId="13401D44" w:rsidR="005F34D4" w:rsidRDefault="005F34D4" w:rsidP="00036450">
            <w:pPr>
              <w:rPr>
                <w:lang w:val="es-HN"/>
              </w:rPr>
            </w:pPr>
            <w:r w:rsidRPr="008069C2">
              <w:rPr>
                <w:b/>
                <w:bCs/>
                <w:lang w:val="es-HN"/>
              </w:rPr>
              <w:t>Estado civil</w:t>
            </w:r>
            <w:r>
              <w:rPr>
                <w:lang w:val="es-HN"/>
              </w:rPr>
              <w:t xml:space="preserve">; Soltera </w:t>
            </w:r>
          </w:p>
          <w:p w14:paraId="717A4729" w14:textId="77777777" w:rsidR="005F34D4" w:rsidRDefault="005F34D4" w:rsidP="00036450">
            <w:pPr>
              <w:rPr>
                <w:lang w:val="es-HN"/>
              </w:rPr>
            </w:pPr>
          </w:p>
          <w:p w14:paraId="1E85BC90" w14:textId="05D04043" w:rsidR="005F34D4" w:rsidRPr="00425F16" w:rsidRDefault="005F34D4" w:rsidP="00036450">
            <w:pPr>
              <w:rPr>
                <w:lang w:val="es-HN"/>
              </w:rPr>
            </w:pPr>
            <w:r w:rsidRPr="008069C2">
              <w:rPr>
                <w:b/>
                <w:bCs/>
                <w:lang w:val="es-HN"/>
              </w:rPr>
              <w:t>Numero de identidad</w:t>
            </w:r>
            <w:r>
              <w:rPr>
                <w:lang w:val="es-HN"/>
              </w:rPr>
              <w:t>; 0801-1998-06798</w:t>
            </w:r>
          </w:p>
          <w:sdt>
            <w:sdtPr>
              <w:id w:val="-1954003311"/>
              <w:placeholder>
                <w:docPart w:val="D8DF7EDE448540AA8E454374540D5259"/>
              </w:placeholder>
              <w:temporary/>
              <w:showingPlcHdr/>
              <w15:appearance w15:val="hidden"/>
            </w:sdtPr>
            <w:sdtContent>
              <w:p w14:paraId="2E46B118" w14:textId="77777777" w:rsidR="00036450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155D894F40834F9F9306E53D24A9192E"/>
              </w:placeholder>
              <w:temporary/>
              <w:showingPlcHdr/>
              <w15:appearance w15:val="hidden"/>
            </w:sdtPr>
            <w:sdtContent>
              <w:p w14:paraId="6904A688" w14:textId="77777777" w:rsidR="004D3011" w:rsidRPr="0059649E" w:rsidRDefault="004D3011" w:rsidP="004D3011">
                <w:r w:rsidRPr="008069C2">
                  <w:rPr>
                    <w:b/>
                    <w:bCs/>
                    <w:lang w:bidi="es-ES"/>
                  </w:rPr>
                  <w:t>TELÉFONO:</w:t>
                </w:r>
              </w:p>
            </w:sdtContent>
          </w:sdt>
          <w:p w14:paraId="72758DD0" w14:textId="2FD79EA0" w:rsidR="004D3011" w:rsidRPr="0059649E" w:rsidRDefault="00425F16" w:rsidP="004D3011">
            <w:r>
              <w:t>98478430</w:t>
            </w:r>
          </w:p>
          <w:p w14:paraId="22CE5FAC" w14:textId="77777777" w:rsidR="004D3011" w:rsidRPr="0059649E" w:rsidRDefault="004D3011" w:rsidP="004D3011"/>
          <w:p w14:paraId="0E7B6F89" w14:textId="77777777" w:rsidR="004D3011" w:rsidRPr="0059649E" w:rsidRDefault="004D3011" w:rsidP="004D3011"/>
          <w:sdt>
            <w:sdtPr>
              <w:id w:val="-240260293"/>
              <w:placeholder>
                <w:docPart w:val="7DFCF59525B24E54A1DFA041E2C8D463"/>
              </w:placeholder>
              <w:temporary/>
              <w:showingPlcHdr/>
              <w15:appearance w15:val="hidden"/>
            </w:sdtPr>
            <w:sdtContent>
              <w:p w14:paraId="307289D3" w14:textId="77777777" w:rsidR="004D3011" w:rsidRPr="0059649E" w:rsidRDefault="004D3011" w:rsidP="004D3011">
                <w:r w:rsidRPr="008069C2">
                  <w:rPr>
                    <w:b/>
                    <w:bCs/>
                    <w:lang w:bidi="es-ES"/>
                  </w:rPr>
                  <w:t>CORREO ELECTRÓNICO:</w:t>
                </w:r>
              </w:p>
            </w:sdtContent>
          </w:sdt>
          <w:p w14:paraId="351E4031" w14:textId="17C1FAC7" w:rsidR="00036450" w:rsidRPr="005F34D4" w:rsidRDefault="00425F16" w:rsidP="004D3011">
            <w:pPr>
              <w:rPr>
                <w:rStyle w:val="Hipervnculo"/>
                <w:szCs w:val="18"/>
                <w:lang w:val="es-HN"/>
              </w:rPr>
            </w:pPr>
            <w:r>
              <w:rPr>
                <w:color w:val="C45911" w:themeColor="accent2" w:themeShade="BF"/>
                <w:szCs w:val="18"/>
                <w:u w:val="single"/>
              </w:rPr>
              <w:t>Solorzanokarla934</w:t>
            </w:r>
            <w:r w:rsidRPr="005F34D4">
              <w:rPr>
                <w:color w:val="C45911" w:themeColor="accent2" w:themeShade="BF"/>
                <w:szCs w:val="18"/>
                <w:u w:val="single"/>
                <w:lang w:val="es-HN"/>
              </w:rPr>
              <w:t>@gmail.com</w:t>
            </w:r>
          </w:p>
          <w:p w14:paraId="649157CA" w14:textId="77777777" w:rsidR="004142CD" w:rsidRPr="0059649E" w:rsidRDefault="004142CD" w:rsidP="004142CD"/>
          <w:p w14:paraId="36E1BEDE" w14:textId="3D0E2187" w:rsidR="004D3011" w:rsidRPr="0059649E" w:rsidRDefault="005F34D4" w:rsidP="00CB0055">
            <w:pPr>
              <w:pStyle w:val="Ttulo3"/>
            </w:pPr>
            <w:r>
              <w:t xml:space="preserve">referencias </w:t>
            </w:r>
          </w:p>
          <w:p w14:paraId="0D64265D" w14:textId="2695BC97" w:rsidR="004D3011" w:rsidRPr="0059649E" w:rsidRDefault="005F34D4" w:rsidP="004D3011">
            <w:r>
              <w:t>Javier Guevara 3312-8575</w:t>
            </w:r>
          </w:p>
          <w:p w14:paraId="56207DD9" w14:textId="339876B2" w:rsidR="004D3011" w:rsidRPr="0059649E" w:rsidRDefault="005F34D4" w:rsidP="004D3011">
            <w:r>
              <w:t>Amanda Suarez 3396-0132</w:t>
            </w:r>
          </w:p>
          <w:p w14:paraId="3788D349" w14:textId="57B1F9BD" w:rsidR="004D3011" w:rsidRPr="0059649E" w:rsidRDefault="005F34D4" w:rsidP="004D3011">
            <w:r>
              <w:t>Carolina Andrade 9978-7409</w:t>
            </w:r>
          </w:p>
          <w:p w14:paraId="15AE1C91" w14:textId="77777777" w:rsidR="004D3011" w:rsidRDefault="005F34D4" w:rsidP="004D3011">
            <w:r>
              <w:t xml:space="preserve">David </w:t>
            </w:r>
            <w:proofErr w:type="spellStart"/>
            <w:proofErr w:type="gramStart"/>
            <w:r>
              <w:t>Juarez</w:t>
            </w:r>
            <w:proofErr w:type="spellEnd"/>
            <w:r>
              <w:t xml:space="preserve">  3390</w:t>
            </w:r>
            <w:proofErr w:type="gramEnd"/>
            <w:r>
              <w:t>-7745</w:t>
            </w:r>
          </w:p>
          <w:p w14:paraId="23EF3B3C" w14:textId="77777777" w:rsidR="00D558EE" w:rsidRDefault="00D558EE" w:rsidP="004D3011">
            <w:pPr>
              <w:rPr>
                <w:b/>
                <w:bCs/>
              </w:rPr>
            </w:pPr>
          </w:p>
          <w:p w14:paraId="171E6F1D" w14:textId="261FA058" w:rsidR="00D558EE" w:rsidRPr="00D558EE" w:rsidRDefault="00D558EE" w:rsidP="004D3011">
            <w:pPr>
              <w:rPr>
                <w:b/>
                <w:bCs/>
              </w:rPr>
            </w:pPr>
          </w:p>
        </w:tc>
        <w:tc>
          <w:tcPr>
            <w:tcW w:w="720" w:type="dxa"/>
          </w:tcPr>
          <w:p w14:paraId="05996BFA" w14:textId="085BA65B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1210EFAE811F45618529E8A824E0ACAE"/>
              </w:placeholder>
              <w:temporary/>
              <w:showingPlcHdr/>
              <w15:appearance w15:val="hidden"/>
            </w:sdtPr>
            <w:sdtContent>
              <w:p w14:paraId="69D01163" w14:textId="77777777" w:rsidR="001B2ABD" w:rsidRPr="0059649E" w:rsidRDefault="00E25A26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14:paraId="6E37EC50" w14:textId="18E35386" w:rsidR="00036450" w:rsidRPr="0059649E" w:rsidRDefault="005F34D4" w:rsidP="00B359E4">
            <w:pPr>
              <w:pStyle w:val="Ttulo4"/>
            </w:pPr>
            <w:r>
              <w:t xml:space="preserve">Escuela primero de agosto </w:t>
            </w:r>
          </w:p>
          <w:p w14:paraId="7271A1BC" w14:textId="6FDD71BA" w:rsidR="00036450" w:rsidRPr="0059649E" w:rsidRDefault="005F34D4" w:rsidP="00B359E4">
            <w:pPr>
              <w:pStyle w:val="Fecha"/>
            </w:pPr>
            <w:r>
              <w:t>Inicie 2002</w:t>
            </w:r>
            <w:r w:rsidR="00036450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proofErr w:type="spellStart"/>
            <w:r>
              <w:t>finalize</w:t>
            </w:r>
            <w:proofErr w:type="spellEnd"/>
            <w:r>
              <w:t xml:space="preserve"> 2009</w:t>
            </w:r>
          </w:p>
          <w:p w14:paraId="0C56A010" w14:textId="5CCE8BA7" w:rsidR="00CC0C6D" w:rsidRPr="0059649E" w:rsidRDefault="005F34D4" w:rsidP="00CC0C6D">
            <w:r>
              <w:t xml:space="preserve">Secundaria completa </w:t>
            </w:r>
            <w:r w:rsidR="00CC0C6D" w:rsidRPr="0059649E">
              <w:rPr>
                <w:lang w:bidi="es-ES"/>
              </w:rPr>
              <w:t xml:space="preserve"> </w:t>
            </w:r>
          </w:p>
          <w:p w14:paraId="7247358A" w14:textId="77777777" w:rsidR="00036450" w:rsidRPr="0059649E" w:rsidRDefault="004142CD" w:rsidP="004142CD">
            <w:r w:rsidRPr="0059649E">
              <w:rPr>
                <w:lang w:bidi="es-ES"/>
              </w:rPr>
              <w:t xml:space="preserve"> </w:t>
            </w:r>
          </w:p>
          <w:p w14:paraId="30DDE406" w14:textId="4C56DCBB" w:rsidR="00036450" w:rsidRPr="0059649E" w:rsidRDefault="005F34D4" w:rsidP="00B359E4">
            <w:pPr>
              <w:pStyle w:val="Ttulo4"/>
            </w:pPr>
            <w:r>
              <w:t xml:space="preserve">Instituto </w:t>
            </w:r>
            <w:r w:rsidR="00E05F96">
              <w:t xml:space="preserve">polivalente san juan de </w:t>
            </w:r>
            <w:proofErr w:type="spellStart"/>
            <w:r w:rsidR="00E05F96">
              <w:t>ojojona</w:t>
            </w:r>
            <w:proofErr w:type="spellEnd"/>
            <w:r w:rsidR="00E05F96">
              <w:t xml:space="preserve"> </w:t>
            </w:r>
          </w:p>
          <w:p w14:paraId="4B817B71" w14:textId="0BD2CAF4" w:rsidR="00036450" w:rsidRDefault="00E05F96" w:rsidP="00B359E4">
            <w:pPr>
              <w:pStyle w:val="Fecha"/>
            </w:pPr>
            <w:r>
              <w:t>Inicie 2010</w:t>
            </w:r>
            <w:r w:rsidR="00036450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proofErr w:type="spellStart"/>
            <w:r>
              <w:t>finalize</w:t>
            </w:r>
            <w:proofErr w:type="spellEnd"/>
            <w:r>
              <w:t xml:space="preserve"> 2013 ciclo común básico</w:t>
            </w:r>
          </w:p>
          <w:p w14:paraId="31D23D96" w14:textId="77777777" w:rsidR="00E05F96" w:rsidRDefault="00E05F96" w:rsidP="00E05F96"/>
          <w:p w14:paraId="6A4717D8" w14:textId="39D789D7" w:rsidR="00E05F96" w:rsidRPr="00E05F96" w:rsidRDefault="00E05F96" w:rsidP="00E05F96">
            <w:pPr>
              <w:rPr>
                <w:b/>
                <w:bCs/>
              </w:rPr>
            </w:pPr>
            <w:r w:rsidRPr="00E05F96">
              <w:rPr>
                <w:b/>
                <w:bCs/>
              </w:rPr>
              <w:t xml:space="preserve">Instituto </w:t>
            </w:r>
            <w:r w:rsidRPr="00E05F96">
              <w:rPr>
                <w:b/>
                <w:bCs/>
              </w:rPr>
              <w:t>tecnológico juan pablo</w:t>
            </w:r>
          </w:p>
          <w:p w14:paraId="6B5F0021" w14:textId="7DACE025" w:rsidR="00E05F96" w:rsidRDefault="00E05F96" w:rsidP="00E05F96">
            <w:r>
              <w:t xml:space="preserve">Inicie 2014- </w:t>
            </w:r>
            <w:proofErr w:type="spellStart"/>
            <w:r>
              <w:t>finalize</w:t>
            </w:r>
            <w:proofErr w:type="spellEnd"/>
            <w:r>
              <w:t xml:space="preserve"> 2016</w:t>
            </w:r>
          </w:p>
          <w:p w14:paraId="21B692A3" w14:textId="1392C505" w:rsidR="00E05F96" w:rsidRPr="00E05F96" w:rsidRDefault="00E05F96" w:rsidP="00E05F96">
            <w:proofErr w:type="spellStart"/>
            <w:r>
              <w:t>Bachierato</w:t>
            </w:r>
            <w:proofErr w:type="spellEnd"/>
            <w:r>
              <w:t xml:space="preserve"> ciencias y humanidades</w:t>
            </w:r>
          </w:p>
          <w:p w14:paraId="41697FE8" w14:textId="04CABCE2" w:rsidR="001424E5" w:rsidRPr="0059649E" w:rsidRDefault="001424E5" w:rsidP="001424E5">
            <w:r w:rsidRPr="0059649E">
              <w:rPr>
                <w:lang w:bidi="es-ES"/>
              </w:rPr>
              <w:t xml:space="preserve"> </w:t>
            </w:r>
          </w:p>
          <w:p w14:paraId="075CC9AA" w14:textId="77777777" w:rsidR="004142CD" w:rsidRPr="0059649E" w:rsidRDefault="004142CD" w:rsidP="00036450"/>
          <w:sdt>
            <w:sdtPr>
              <w:id w:val="1001553383"/>
              <w:placeholder>
                <w:docPart w:val="944C955698554F359D83AEBB3A3E3888"/>
              </w:placeholder>
              <w:temporary/>
              <w:showingPlcHdr/>
              <w15:appearance w15:val="hidden"/>
            </w:sdtPr>
            <w:sdtContent>
              <w:p w14:paraId="0DB14532" w14:textId="77777777"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64B838BF" w14:textId="1FD121F7" w:rsidR="00036450" w:rsidRPr="0059649E" w:rsidRDefault="00E05F96" w:rsidP="00B359E4">
            <w:pPr>
              <w:pStyle w:val="Ttulo4"/>
              <w:rPr>
                <w:bCs/>
              </w:rPr>
            </w:pPr>
            <w:r>
              <w:t>Cuidados de pacientes al llamado</w:t>
            </w:r>
            <w:r w:rsidR="00036450" w:rsidRPr="0059649E">
              <w:rPr>
                <w:lang w:bidi="es-ES"/>
              </w:rPr>
              <w:t xml:space="preserve"> </w:t>
            </w:r>
          </w:p>
          <w:p w14:paraId="72D67208" w14:textId="77777777" w:rsidR="004F000F" w:rsidRDefault="00E05F96" w:rsidP="00B359E4">
            <w:pPr>
              <w:pStyle w:val="Fecha"/>
            </w:pPr>
            <w:r>
              <w:t xml:space="preserve">Primer paciente Lizzeth </w:t>
            </w:r>
            <w:proofErr w:type="spellStart"/>
            <w:r>
              <w:t>mendoza</w:t>
            </w:r>
            <w:proofErr w:type="spellEnd"/>
            <w:r>
              <w:t xml:space="preserve"> 95 a</w:t>
            </w:r>
            <w:proofErr w:type="spellStart"/>
            <w:r>
              <w:rPr>
                <w:lang w:val="es-HN"/>
              </w:rPr>
              <w:t>ños</w:t>
            </w:r>
            <w:proofErr w:type="spellEnd"/>
            <w:r>
              <w:rPr>
                <w:lang w:val="es-HN"/>
              </w:rPr>
              <w:t xml:space="preserve"> 2023 8 meses de cuidados en casa</w:t>
            </w:r>
            <w:r w:rsidR="004142CD" w:rsidRPr="0059649E">
              <w:rPr>
                <w:lang w:bidi="es-ES"/>
              </w:rPr>
              <w:t xml:space="preserve"> - </w:t>
            </w:r>
            <w:r>
              <w:t xml:space="preserve">  </w:t>
            </w:r>
          </w:p>
          <w:p w14:paraId="0A65F053" w14:textId="5F203D24" w:rsidR="00036450" w:rsidRPr="004F000F" w:rsidRDefault="00E05F96" w:rsidP="00B359E4">
            <w:pPr>
              <w:pStyle w:val="Fecha"/>
              <w:rPr>
                <w:lang w:val="es-MX"/>
              </w:rPr>
            </w:pPr>
            <w:r>
              <w:t xml:space="preserve">PACIENTE </w:t>
            </w:r>
            <w:proofErr w:type="gramStart"/>
            <w:r>
              <w:t xml:space="preserve">DOS </w:t>
            </w:r>
            <w:r w:rsidRPr="00E05F96">
              <w:rPr>
                <w:lang w:val="es-HN"/>
              </w:rPr>
              <w:t>;</w:t>
            </w:r>
            <w:proofErr w:type="gramEnd"/>
            <w:r>
              <w:rPr>
                <w:lang w:val="es-HN"/>
              </w:rPr>
              <w:t xml:space="preserve"> NORMA ASFURAS 87</w:t>
            </w:r>
            <w:r w:rsidR="004F000F">
              <w:rPr>
                <w:lang w:val="es-HN"/>
              </w:rPr>
              <w:t>años 2023</w:t>
            </w:r>
          </w:p>
          <w:p w14:paraId="389713D5" w14:textId="3FEF215A" w:rsidR="004F000F" w:rsidRPr="0059649E" w:rsidRDefault="004F000F" w:rsidP="00036450">
            <w:pPr>
              <w:rPr>
                <w:lang w:bidi="es-ES"/>
              </w:rPr>
            </w:pPr>
            <w:r>
              <w:t xml:space="preserve">2024 </w:t>
            </w:r>
          </w:p>
          <w:p w14:paraId="2BA94E0A" w14:textId="77777777" w:rsidR="004D3011" w:rsidRPr="0059649E" w:rsidRDefault="004D3011" w:rsidP="00036450"/>
          <w:p w14:paraId="079F9730" w14:textId="42D94D0E" w:rsidR="004D3011" w:rsidRDefault="004F000F" w:rsidP="004F000F">
            <w:pPr>
              <w:pStyle w:val="Ttulo4"/>
            </w:pPr>
            <w:r>
              <w:t xml:space="preserve">Hospital centro </w:t>
            </w:r>
            <w:proofErr w:type="spellStart"/>
            <w:r>
              <w:t>medico</w:t>
            </w:r>
            <w:proofErr w:type="spellEnd"/>
            <w:r>
              <w:t xml:space="preserve"> </w:t>
            </w:r>
            <w:proofErr w:type="spellStart"/>
            <w:r>
              <w:t>hondure</w:t>
            </w:r>
            <w:r>
              <w:rPr>
                <w:lang w:val="es-HN"/>
              </w:rPr>
              <w:t>ño</w:t>
            </w:r>
            <w:proofErr w:type="spellEnd"/>
            <w:r w:rsidR="002D3CA3" w:rsidRPr="0059649E">
              <w:rPr>
                <w:lang w:bidi="es-ES"/>
              </w:rPr>
              <w:t xml:space="preserve"> </w:t>
            </w:r>
            <w:r>
              <w:t>cuidados en habitación</w:t>
            </w:r>
          </w:p>
          <w:p w14:paraId="0F3BC7A4" w14:textId="6E8890FC" w:rsidR="004F000F" w:rsidRPr="004F000F" w:rsidRDefault="004F000F" w:rsidP="004F000F">
            <w:pPr>
              <w:rPr>
                <w:lang w:val="es-MX"/>
              </w:rPr>
            </w:pPr>
            <w:r>
              <w:t>Cuidados de pacientes por turnos en habitación 2024</w:t>
            </w:r>
            <w:r>
              <w:rPr>
                <w:lang w:val="es-MX"/>
              </w:rPr>
              <w:t>-2025</w:t>
            </w:r>
          </w:p>
          <w:p w14:paraId="1077B5E0" w14:textId="61F2F7AA" w:rsidR="004D3011" w:rsidRPr="0059649E" w:rsidRDefault="00036450" w:rsidP="004D3011">
            <w:r w:rsidRPr="0059649E">
              <w:rPr>
                <w:lang w:bidi="es-ES"/>
              </w:rPr>
              <w:t xml:space="preserve"> </w:t>
            </w:r>
          </w:p>
          <w:p w14:paraId="35449041" w14:textId="7347A864" w:rsidR="004D3011" w:rsidRPr="0059649E" w:rsidRDefault="004F000F" w:rsidP="00B359E4">
            <w:pPr>
              <w:pStyle w:val="Ttulo4"/>
              <w:rPr>
                <w:bCs/>
              </w:rPr>
            </w:pPr>
            <w:r>
              <w:rPr>
                <w:bCs/>
              </w:rPr>
              <w:t xml:space="preserve">Hospital general de san Felipe </w:t>
            </w:r>
          </w:p>
          <w:p w14:paraId="225ED000" w14:textId="5FA83F2A" w:rsidR="004D3011" w:rsidRPr="0059649E" w:rsidRDefault="004F000F" w:rsidP="00B359E4">
            <w:pPr>
              <w:pStyle w:val="Fecha"/>
            </w:pPr>
            <w:r>
              <w:t>2024</w:t>
            </w:r>
            <w:r w:rsidR="004142CD" w:rsidRPr="0059649E">
              <w:rPr>
                <w:lang w:bidi="es-ES"/>
              </w:rPr>
              <w:t xml:space="preserve"> - </w:t>
            </w:r>
            <w:r>
              <w:t>2025</w:t>
            </w:r>
          </w:p>
          <w:p w14:paraId="69F47796" w14:textId="77777777" w:rsidR="00D558EE" w:rsidRDefault="00D558EE" w:rsidP="004D3011">
            <w:pPr>
              <w:rPr>
                <w:lang w:bidi="es-ES"/>
              </w:rPr>
            </w:pPr>
            <w:r>
              <w:rPr>
                <w:lang w:bidi="es-ES"/>
              </w:rPr>
              <w:t>SERVICIO SOCIAL;</w:t>
            </w:r>
          </w:p>
          <w:p w14:paraId="2DE56284" w14:textId="2463FB2A" w:rsidR="00D558EE" w:rsidRDefault="00D558EE" w:rsidP="004D3011">
            <w:pPr>
              <w:rPr>
                <w:lang w:bidi="es-ES"/>
              </w:rPr>
            </w:pPr>
            <w:r>
              <w:rPr>
                <w:lang w:bidi="es-ES"/>
              </w:rPr>
              <w:t xml:space="preserve"> pasando por dos áreas</w:t>
            </w:r>
          </w:p>
          <w:p w14:paraId="67A17475" w14:textId="5022E18A" w:rsidR="00D558EE" w:rsidRDefault="00D558EE" w:rsidP="004D3011">
            <w:pPr>
              <w:rPr>
                <w:lang w:bidi="es-ES"/>
              </w:rPr>
            </w:pPr>
            <w:r>
              <w:rPr>
                <w:lang w:bidi="es-ES"/>
              </w:rPr>
              <w:t xml:space="preserve">MATERNIDAD 19 de febrero al 23 de </w:t>
            </w:r>
            <w:proofErr w:type="gramStart"/>
            <w:r>
              <w:rPr>
                <w:lang w:bidi="es-ES"/>
              </w:rPr>
              <w:t>Junio</w:t>
            </w:r>
            <w:proofErr w:type="gramEnd"/>
            <w:r>
              <w:rPr>
                <w:lang w:bidi="es-ES"/>
              </w:rPr>
              <w:t xml:space="preserve"> </w:t>
            </w:r>
            <w:proofErr w:type="spellStart"/>
            <w:r>
              <w:rPr>
                <w:lang w:bidi="es-ES"/>
              </w:rPr>
              <w:t>finalize</w:t>
            </w:r>
            <w:proofErr w:type="spellEnd"/>
            <w:r>
              <w:rPr>
                <w:lang w:bidi="es-ES"/>
              </w:rPr>
              <w:t xml:space="preserve"> </w:t>
            </w:r>
          </w:p>
          <w:p w14:paraId="2A5E674B" w14:textId="618CFD75" w:rsidR="004D3011" w:rsidRPr="0059649E" w:rsidRDefault="00D558EE" w:rsidP="004D3011">
            <w:r>
              <w:rPr>
                <w:lang w:bidi="es-ES"/>
              </w:rPr>
              <w:t>AREA DE ONCOLOGIA DE MUJERES; 24 de junio al 12 de marzo 2025</w:t>
            </w:r>
            <w:r w:rsidR="00036450" w:rsidRPr="0059649E">
              <w:rPr>
                <w:lang w:bidi="es-ES"/>
              </w:rPr>
              <w:t xml:space="preserve"> </w:t>
            </w:r>
          </w:p>
          <w:p w14:paraId="02AD732E" w14:textId="77777777" w:rsidR="004D3011" w:rsidRPr="0059649E" w:rsidRDefault="004D3011" w:rsidP="00036450"/>
          <w:p w14:paraId="2B255344" w14:textId="77777777" w:rsidR="00036450" w:rsidRDefault="00D558EE" w:rsidP="00D558EE">
            <w:pPr>
              <w:pStyle w:val="Ttulo2"/>
            </w:pPr>
            <w:r>
              <w:t xml:space="preserve">habilidades y aptitudes </w:t>
            </w:r>
          </w:p>
          <w:p w14:paraId="301484C6" w14:textId="74B60A37" w:rsidR="00D558EE" w:rsidRDefault="00D558EE" w:rsidP="00D558EE">
            <w:pPr>
              <w:pStyle w:val="Prrafodelista"/>
              <w:numPr>
                <w:ilvl w:val="0"/>
                <w:numId w:val="17"/>
              </w:numPr>
            </w:pPr>
            <w:r>
              <w:t xml:space="preserve">Responsable </w:t>
            </w:r>
          </w:p>
          <w:p w14:paraId="07D8540B" w14:textId="192A567F" w:rsidR="00D558EE" w:rsidRDefault="00D558EE" w:rsidP="00D558EE">
            <w:pPr>
              <w:pStyle w:val="Prrafodelista"/>
              <w:numPr>
                <w:ilvl w:val="0"/>
                <w:numId w:val="17"/>
              </w:numPr>
            </w:pPr>
            <w:r>
              <w:t>Proactiva</w:t>
            </w:r>
          </w:p>
          <w:p w14:paraId="66FD1CE5" w14:textId="62F5C4AC" w:rsidR="00D558EE" w:rsidRDefault="00D558EE" w:rsidP="00D558EE">
            <w:pPr>
              <w:pStyle w:val="Prrafodelista"/>
              <w:numPr>
                <w:ilvl w:val="0"/>
                <w:numId w:val="17"/>
              </w:numPr>
            </w:pPr>
            <w:r>
              <w:t>Versátil</w:t>
            </w:r>
          </w:p>
          <w:p w14:paraId="4325BAA5" w14:textId="6440DF14" w:rsidR="00D558EE" w:rsidRDefault="00D558EE" w:rsidP="00D558EE">
            <w:pPr>
              <w:pStyle w:val="Prrafodelista"/>
              <w:numPr>
                <w:ilvl w:val="0"/>
                <w:numId w:val="17"/>
              </w:numPr>
            </w:pPr>
            <w:r>
              <w:t>Adaptable</w:t>
            </w:r>
          </w:p>
          <w:p w14:paraId="4CC79DE8" w14:textId="21DEA03D" w:rsidR="00D558EE" w:rsidRPr="00D558EE" w:rsidRDefault="00D558EE" w:rsidP="00D558EE">
            <w:pPr>
              <w:pStyle w:val="Prrafodelista"/>
              <w:numPr>
                <w:ilvl w:val="0"/>
                <w:numId w:val="17"/>
              </w:numPr>
            </w:pPr>
            <w:r>
              <w:t xml:space="preserve">Creativa </w:t>
            </w:r>
          </w:p>
        </w:tc>
      </w:tr>
    </w:tbl>
    <w:p w14:paraId="597D6A86" w14:textId="77777777" w:rsidR="00000000" w:rsidRPr="0059649E" w:rsidRDefault="00000000" w:rsidP="000C45FF">
      <w:pPr>
        <w:tabs>
          <w:tab w:val="left" w:pos="990"/>
        </w:tabs>
      </w:pPr>
    </w:p>
    <w:sectPr w:rsidR="0043117B" w:rsidRPr="0059649E" w:rsidSect="00D558EE">
      <w:headerReference w:type="default" r:id="rId11"/>
      <w:pgSz w:w="11906" w:h="16838" w:code="9"/>
      <w:pgMar w:top="1296" w:right="576" w:bottom="720" w:left="5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4F4E" w14:textId="77777777" w:rsidR="003E26D2" w:rsidRDefault="003E26D2" w:rsidP="000C45FF">
      <w:r>
        <w:separator/>
      </w:r>
    </w:p>
  </w:endnote>
  <w:endnote w:type="continuationSeparator" w:id="0">
    <w:p w14:paraId="44DB505B" w14:textId="77777777" w:rsidR="003E26D2" w:rsidRDefault="003E26D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DCAA2" w14:textId="77777777" w:rsidR="003E26D2" w:rsidRDefault="003E26D2" w:rsidP="000C45FF">
      <w:r>
        <w:separator/>
      </w:r>
    </w:p>
  </w:footnote>
  <w:footnote w:type="continuationSeparator" w:id="0">
    <w:p w14:paraId="717CFA86" w14:textId="77777777" w:rsidR="003E26D2" w:rsidRDefault="003E26D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61B1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5ADD991" wp14:editId="39807C8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35B11"/>
    <w:multiLevelType w:val="hybridMultilevel"/>
    <w:tmpl w:val="B14AF01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9A7CDA"/>
    <w:multiLevelType w:val="hybridMultilevel"/>
    <w:tmpl w:val="32DEE41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ABD1549"/>
    <w:multiLevelType w:val="hybridMultilevel"/>
    <w:tmpl w:val="7F10FF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F7328"/>
    <w:multiLevelType w:val="hybridMultilevel"/>
    <w:tmpl w:val="4F2A7DD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02116319">
    <w:abstractNumId w:val="11"/>
  </w:num>
  <w:num w:numId="2" w16cid:durableId="491992235">
    <w:abstractNumId w:val="13"/>
  </w:num>
  <w:num w:numId="3" w16cid:durableId="485826523">
    <w:abstractNumId w:val="8"/>
  </w:num>
  <w:num w:numId="4" w16cid:durableId="898128795">
    <w:abstractNumId w:val="3"/>
  </w:num>
  <w:num w:numId="5" w16cid:durableId="73745196">
    <w:abstractNumId w:val="2"/>
  </w:num>
  <w:num w:numId="6" w16cid:durableId="1650552005">
    <w:abstractNumId w:val="1"/>
  </w:num>
  <w:num w:numId="7" w16cid:durableId="1430539341">
    <w:abstractNumId w:val="0"/>
  </w:num>
  <w:num w:numId="8" w16cid:durableId="140654699">
    <w:abstractNumId w:val="9"/>
  </w:num>
  <w:num w:numId="9" w16cid:durableId="1599407791">
    <w:abstractNumId w:val="7"/>
  </w:num>
  <w:num w:numId="10" w16cid:durableId="228997478">
    <w:abstractNumId w:val="6"/>
  </w:num>
  <w:num w:numId="11" w16cid:durableId="508064444">
    <w:abstractNumId w:val="5"/>
  </w:num>
  <w:num w:numId="12" w16cid:durableId="897862323">
    <w:abstractNumId w:val="4"/>
  </w:num>
  <w:num w:numId="13" w16cid:durableId="1233851416">
    <w:abstractNumId w:val="16"/>
  </w:num>
  <w:num w:numId="14" w16cid:durableId="1190221951">
    <w:abstractNumId w:val="15"/>
  </w:num>
  <w:num w:numId="15" w16cid:durableId="122309777">
    <w:abstractNumId w:val="12"/>
  </w:num>
  <w:num w:numId="16" w16cid:durableId="764493502">
    <w:abstractNumId w:val="14"/>
  </w:num>
  <w:num w:numId="17" w16cid:durableId="293221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16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3E26D2"/>
    <w:rsid w:val="004071FC"/>
    <w:rsid w:val="004142CD"/>
    <w:rsid w:val="00425F16"/>
    <w:rsid w:val="00445947"/>
    <w:rsid w:val="004561E8"/>
    <w:rsid w:val="004813B3"/>
    <w:rsid w:val="00496591"/>
    <w:rsid w:val="004C63E4"/>
    <w:rsid w:val="004D3011"/>
    <w:rsid w:val="004F000F"/>
    <w:rsid w:val="005262AC"/>
    <w:rsid w:val="00546C9B"/>
    <w:rsid w:val="0059649E"/>
    <w:rsid w:val="005E39D5"/>
    <w:rsid w:val="005F34D4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069C2"/>
    <w:rsid w:val="009260CD"/>
    <w:rsid w:val="00952C25"/>
    <w:rsid w:val="009A09AC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558EE"/>
    <w:rsid w:val="00DA1F4D"/>
    <w:rsid w:val="00DD172A"/>
    <w:rsid w:val="00E05F96"/>
    <w:rsid w:val="00E25A26"/>
    <w:rsid w:val="00E4381A"/>
    <w:rsid w:val="00E55D74"/>
    <w:rsid w:val="00EE4C8D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E901E8"/>
  <w14:defaultImageDpi w14:val="32767"/>
  <w15:chartTrackingRefBased/>
  <w15:docId w15:val="{E5FE4C05-3252-4888-8E23-78DBA123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4472C4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2F5496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2F5496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C45911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2F5496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i/>
      <w:iCs/>
      <w:color w:val="4472C4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2F5496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1F3763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1F3763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4472C4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4472C4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954F72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44546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Local\Microsoft\Office\16.0\DTS\es-HN%7b904EA9BB-D4FA-40EC-AB2D-90144023A3BE%7d\%7b19E21A1A-64FB-498A-B2F6-2A25C9D51A10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9906A625EA46A6A8073050EB0A9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1C388-5196-4FD4-85D3-B6FBF3400211}"/>
      </w:docPartPr>
      <w:docPartBody>
        <w:p w:rsidR="00000000" w:rsidRDefault="00000000">
          <w:pPr>
            <w:pStyle w:val="7B9906A625EA46A6A8073050EB0A945B"/>
          </w:pPr>
          <w:r w:rsidRPr="009A09AC">
            <w:rPr>
              <w:spacing w:val="32"/>
              <w:w w:val="89"/>
              <w:lang w:bidi="es-ES"/>
            </w:rPr>
            <w:t>PUESTO AQU</w:t>
          </w:r>
          <w:r w:rsidRPr="009A09AC">
            <w:rPr>
              <w:spacing w:val="34"/>
              <w:w w:val="89"/>
              <w:lang w:bidi="es-ES"/>
            </w:rPr>
            <w:t>Í</w:t>
          </w:r>
        </w:p>
      </w:docPartBody>
    </w:docPart>
    <w:docPart>
      <w:docPartPr>
        <w:name w:val="D8DF7EDE448540AA8E454374540D5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D6A8C-ACBE-4FA3-9CCB-76BBCA4FC72C}"/>
      </w:docPartPr>
      <w:docPartBody>
        <w:p w:rsidR="00000000" w:rsidRDefault="00000000">
          <w:pPr>
            <w:pStyle w:val="D8DF7EDE448540AA8E454374540D5259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155D894F40834F9F9306E53D24A91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E51A7-2740-4FC3-8BC4-F9913BC761F7}"/>
      </w:docPartPr>
      <w:docPartBody>
        <w:p w:rsidR="00000000" w:rsidRDefault="00000000">
          <w:pPr>
            <w:pStyle w:val="155D894F40834F9F9306E53D24A9192E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7DFCF59525B24E54A1DFA041E2C8D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A73C8-4E62-426C-B295-BDB9C5A6A9B4}"/>
      </w:docPartPr>
      <w:docPartBody>
        <w:p w:rsidR="00000000" w:rsidRDefault="00000000">
          <w:pPr>
            <w:pStyle w:val="7DFCF59525B24E54A1DFA041E2C8D463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1210EFAE811F45618529E8A824E0A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34D21-1324-4726-A75F-692317ED5F1C}"/>
      </w:docPartPr>
      <w:docPartBody>
        <w:p w:rsidR="00000000" w:rsidRDefault="00000000">
          <w:pPr>
            <w:pStyle w:val="1210EFAE811F45618529E8A824E0ACAE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944C955698554F359D83AEBB3A3E3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D3DAE-6CB1-4D01-840F-1BC2D2EE17AB}"/>
      </w:docPartPr>
      <w:docPartBody>
        <w:p w:rsidR="00000000" w:rsidRDefault="00000000">
          <w:pPr>
            <w:pStyle w:val="944C955698554F359D83AEBB3A3E3888"/>
          </w:pPr>
          <w:r w:rsidRPr="0059649E">
            <w:rPr>
              <w:lang w:bidi="es-ES"/>
            </w:rPr>
            <w:t>EXPERIENCIA LABORAL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23"/>
    <w:rsid w:val="00546C9B"/>
    <w:rsid w:val="0079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HN" w:eastAsia="es-H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0770949D2CC44B7945F0C5E831292CA">
    <w:name w:val="E0770949D2CC44B7945F0C5E831292CA"/>
  </w:style>
  <w:style w:type="paragraph" w:customStyle="1" w:styleId="7B9906A625EA46A6A8073050EB0A945B">
    <w:name w:val="7B9906A625EA46A6A8073050EB0A945B"/>
  </w:style>
  <w:style w:type="paragraph" w:customStyle="1" w:styleId="AF58E412E2984906B8FCB79E120182C6">
    <w:name w:val="AF58E412E2984906B8FCB79E120182C6"/>
  </w:style>
  <w:style w:type="paragraph" w:customStyle="1" w:styleId="1ED9818C57674E1B86D83AE32353C8EB">
    <w:name w:val="1ED9818C57674E1B86D83AE32353C8EB"/>
  </w:style>
  <w:style w:type="paragraph" w:customStyle="1" w:styleId="D8DF7EDE448540AA8E454374540D5259">
    <w:name w:val="D8DF7EDE448540AA8E454374540D5259"/>
  </w:style>
  <w:style w:type="paragraph" w:customStyle="1" w:styleId="155D894F40834F9F9306E53D24A9192E">
    <w:name w:val="155D894F40834F9F9306E53D24A9192E"/>
  </w:style>
  <w:style w:type="paragraph" w:customStyle="1" w:styleId="8EF184457A364864876B333F1A669BFC">
    <w:name w:val="8EF184457A364864876B333F1A669BFC"/>
  </w:style>
  <w:style w:type="paragraph" w:customStyle="1" w:styleId="67FC50C62D7041018964064DE87EFC9D">
    <w:name w:val="67FC50C62D7041018964064DE87EFC9D"/>
  </w:style>
  <w:style w:type="paragraph" w:customStyle="1" w:styleId="32DD4B0C844C4F4A8E54963579A96861">
    <w:name w:val="32DD4B0C844C4F4A8E54963579A96861"/>
  </w:style>
  <w:style w:type="paragraph" w:customStyle="1" w:styleId="7DFCF59525B24E54A1DFA041E2C8D463">
    <w:name w:val="7DFCF59525B24E54A1DFA041E2C8D463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71EB03B2A47346DE8760908EE0FD68BB">
    <w:name w:val="71EB03B2A47346DE8760908EE0FD68BB"/>
  </w:style>
  <w:style w:type="paragraph" w:customStyle="1" w:styleId="2F57246CBBE04573B511E2AE5AAFC43C">
    <w:name w:val="2F57246CBBE04573B511E2AE5AAFC43C"/>
  </w:style>
  <w:style w:type="paragraph" w:customStyle="1" w:styleId="94F58E1D129C48A4AFA004FE1981415B">
    <w:name w:val="94F58E1D129C48A4AFA004FE1981415B"/>
  </w:style>
  <w:style w:type="paragraph" w:customStyle="1" w:styleId="75F6A8A1E60B45BB96BA67A0FFADD4A8">
    <w:name w:val="75F6A8A1E60B45BB96BA67A0FFADD4A8"/>
  </w:style>
  <w:style w:type="paragraph" w:customStyle="1" w:styleId="20949941F4564233B16A41EC9220F0FF">
    <w:name w:val="20949941F4564233B16A41EC9220F0FF"/>
  </w:style>
  <w:style w:type="paragraph" w:customStyle="1" w:styleId="8043197BED3B48C1B7F8BCD2C7613C71">
    <w:name w:val="8043197BED3B48C1B7F8BCD2C7613C71"/>
  </w:style>
  <w:style w:type="paragraph" w:customStyle="1" w:styleId="1210EFAE811F45618529E8A824E0ACAE">
    <w:name w:val="1210EFAE811F45618529E8A824E0ACAE"/>
  </w:style>
  <w:style w:type="paragraph" w:customStyle="1" w:styleId="0464DBE2DD824754A8A2CBD98BC5527C">
    <w:name w:val="0464DBE2DD824754A8A2CBD98BC5527C"/>
  </w:style>
  <w:style w:type="paragraph" w:customStyle="1" w:styleId="CC7CC228D7D24C11BDC78F0C1203812F">
    <w:name w:val="CC7CC228D7D24C11BDC78F0C1203812F"/>
  </w:style>
  <w:style w:type="paragraph" w:customStyle="1" w:styleId="48DFEE472C3246759F17148F09D0D5E4">
    <w:name w:val="48DFEE472C3246759F17148F09D0D5E4"/>
  </w:style>
  <w:style w:type="paragraph" w:customStyle="1" w:styleId="0D08609844474D7B9B072F6DA3F24872">
    <w:name w:val="0D08609844474D7B9B072F6DA3F24872"/>
  </w:style>
  <w:style w:type="paragraph" w:customStyle="1" w:styleId="1405ABC712BB42618119B268D70D04AE">
    <w:name w:val="1405ABC712BB42618119B268D70D04AE"/>
  </w:style>
  <w:style w:type="paragraph" w:customStyle="1" w:styleId="35E7198BB1664819A925FF3772311788">
    <w:name w:val="35E7198BB1664819A925FF3772311788"/>
  </w:style>
  <w:style w:type="paragraph" w:customStyle="1" w:styleId="415D3D85FF0B497383930D043AC49A06">
    <w:name w:val="415D3D85FF0B497383930D043AC49A06"/>
  </w:style>
  <w:style w:type="paragraph" w:customStyle="1" w:styleId="8AC0AA96C340408087E5CE46C506961E">
    <w:name w:val="8AC0AA96C340408087E5CE46C506961E"/>
  </w:style>
  <w:style w:type="paragraph" w:customStyle="1" w:styleId="944C955698554F359D83AEBB3A3E3888">
    <w:name w:val="944C955698554F359D83AEBB3A3E3888"/>
  </w:style>
  <w:style w:type="paragraph" w:customStyle="1" w:styleId="5BDDAE78B3054E548CDE179458F5A5E0">
    <w:name w:val="5BDDAE78B3054E548CDE179458F5A5E0"/>
  </w:style>
  <w:style w:type="paragraph" w:customStyle="1" w:styleId="990F2C236A134FAA9D61A14F87172D37">
    <w:name w:val="990F2C236A134FAA9D61A14F87172D37"/>
  </w:style>
  <w:style w:type="paragraph" w:customStyle="1" w:styleId="19F452153737426FB67BF5342F751F9E">
    <w:name w:val="19F452153737426FB67BF5342F751F9E"/>
  </w:style>
  <w:style w:type="paragraph" w:customStyle="1" w:styleId="8B23930E71B24439AEEBD2234102F4DA">
    <w:name w:val="8B23930E71B24439AEEBD2234102F4DA"/>
  </w:style>
  <w:style w:type="paragraph" w:customStyle="1" w:styleId="26304BB68D324C44BE45EE749FA243B5">
    <w:name w:val="26304BB68D324C44BE45EE749FA243B5"/>
  </w:style>
  <w:style w:type="paragraph" w:customStyle="1" w:styleId="1EB6F8A094DC420CB491FB0D1B621D28">
    <w:name w:val="1EB6F8A094DC420CB491FB0D1B621D28"/>
  </w:style>
  <w:style w:type="paragraph" w:customStyle="1" w:styleId="1D214778542143B2942DAE3E4D4ED587">
    <w:name w:val="1D214778542143B2942DAE3E4D4ED587"/>
  </w:style>
  <w:style w:type="paragraph" w:customStyle="1" w:styleId="473872E7BF884AEE99A0CAE228540AA2">
    <w:name w:val="473872E7BF884AEE99A0CAE228540AA2"/>
  </w:style>
  <w:style w:type="paragraph" w:customStyle="1" w:styleId="B931823BDFEE4D4B9544538AD11C2B4A">
    <w:name w:val="B931823BDFEE4D4B9544538AD11C2B4A"/>
  </w:style>
  <w:style w:type="paragraph" w:customStyle="1" w:styleId="FB310F58CF1C4E0EB2A4F225CD34FBBA">
    <w:name w:val="FB310F58CF1C4E0EB2A4F225CD34FBBA"/>
  </w:style>
  <w:style w:type="paragraph" w:customStyle="1" w:styleId="9405CA1533BF453FAAA08A36F315F2E2">
    <w:name w:val="9405CA1533BF453FAAA08A36F315F2E2"/>
  </w:style>
  <w:style w:type="paragraph" w:customStyle="1" w:styleId="27E7553BDADB424EB02822B86C80968D">
    <w:name w:val="27E7553BDADB424EB02822B86C80968D"/>
  </w:style>
  <w:style w:type="paragraph" w:customStyle="1" w:styleId="9A1019054591466B865DABDF40AC6D5B">
    <w:name w:val="9A1019054591466B865DABDF40AC6D5B"/>
  </w:style>
  <w:style w:type="paragraph" w:customStyle="1" w:styleId="91C7275A0B304B2BB5673BF9FBF0236F">
    <w:name w:val="91C7275A0B304B2BB5673BF9FBF0236F"/>
  </w:style>
  <w:style w:type="paragraph" w:customStyle="1" w:styleId="B40C0D11BE0B4A4CBD7777EB6D3A0637">
    <w:name w:val="B40C0D11BE0B4A4CBD7777EB6D3A0637"/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paragraph" w:customStyle="1" w:styleId="15392964DA4C4492AD416918E073040B">
    <w:name w:val="15392964DA4C4492AD416918E07304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995F393-CE5F-4553-8AD0-7F31AB96F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{19E21A1A-64FB-498A-B2F6-2A25C9D51A10}tf00546271_win32</Template>
  <TotalTime>24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2025-08-27T16:06:00Z</dcterms:created>
  <dcterms:modified xsi:type="dcterms:W3CDTF">2025-08-27T17:01:00Z</dcterms:modified>
</cp:coreProperties>
</file>